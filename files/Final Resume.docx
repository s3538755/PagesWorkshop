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numbering.xml" ContentType="application/vnd.openxmlformats-officedocument.wordprocessingml.numbering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4B41" w:rsidRDefault="008C5A94">
      <w:pPr>
        <w:pStyle w:val="Name"/>
      </w:pPr>
      <w:r>
        <w:t>Amyra mohamed</w:t>
      </w:r>
    </w:p>
    <w:p w:rsidR="00C521E6" w:rsidRDefault="00E077FE">
      <w:pPr>
        <w:pStyle w:val="ContactInfo"/>
      </w:pPr>
      <w:r>
        <w:t>Jacksonville, FL, 32222</w:t>
      </w:r>
    </w:p>
    <w:p w:rsidR="00C521E6" w:rsidRDefault="00F8731D">
      <w:pPr>
        <w:pStyle w:val="ContactInfo"/>
      </w:pPr>
      <w:r>
        <w:t>714-365-9454</w:t>
      </w:r>
    </w:p>
    <w:p w:rsidR="00F54B41" w:rsidRDefault="003A7A6E">
      <w:pPr>
        <w:pStyle w:val="ContactInfo"/>
      </w:pPr>
      <w:hyperlink r:id="rId8" w:history="1">
        <w:r w:rsidR="008B2D77" w:rsidRPr="00107C02">
          <w:rPr>
            <w:rStyle w:val="Hyperlink"/>
          </w:rPr>
          <w:t>Amyra.si</w:t>
        </w:r>
        <w:r w:rsidR="009426C1">
          <w:rPr>
            <w:rStyle w:val="Hyperlink"/>
          </w:rPr>
          <w:t>m</w:t>
        </w:r>
        <w:r w:rsidR="008B2D77" w:rsidRPr="00107C02">
          <w:rPr>
            <w:rStyle w:val="Hyperlink"/>
          </w:rPr>
          <w:t>pson22@gmail.com</w:t>
        </w:r>
      </w:hyperlink>
    </w:p>
    <w:p w:rsidR="008B2D77" w:rsidRDefault="008B2D77">
      <w:pPr>
        <w:pStyle w:val="ContactInfo"/>
      </w:pPr>
      <w:r>
        <w:t>LinkedIn</w:t>
      </w:r>
      <w:r w:rsidR="00B077D8">
        <w:t xml:space="preserve">: </w:t>
      </w:r>
      <w:hyperlink r:id="rId9" w:history="1">
        <w:r w:rsidR="00B077D8" w:rsidRPr="00107C02">
          <w:rPr>
            <w:rStyle w:val="Hyperlink"/>
          </w:rPr>
          <w:t>www.linkedin.com/in/amyra-mohamed-a6ba29247</w:t>
        </w:r>
      </w:hyperlink>
    </w:p>
    <w:p w:rsidR="0011652A" w:rsidRDefault="003A7A6E">
      <w:pPr>
        <w:pStyle w:val="ContactInfo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50.15pt;margin-top:3.45pt;width:62.45pt;height:62.45pt;z-index:-251658752" wrapcoords="-332 0 -332 21268 21600 21268 21600 0 -332 0">
            <v:imagedata r:id="rId10" o:title="qr-code (4)"/>
            <w10:wrap type="square"/>
          </v:shape>
        </w:pict>
      </w:r>
    </w:p>
    <w:p w:rsidR="00B077D8" w:rsidRDefault="00C94CEF">
      <w:pPr>
        <w:pStyle w:val="ContactInfo"/>
      </w:pPr>
      <w:r>
        <w:t xml:space="preserve">GitHub: </w:t>
      </w:r>
    </w:p>
    <w:p w:rsidR="0011652A" w:rsidRDefault="0011652A">
      <w:pPr>
        <w:pStyle w:val="ContactInfo"/>
      </w:pPr>
    </w:p>
    <w:sdt>
      <w:sdtPr>
        <w:id w:val="-1179423465"/>
        <w:placeholder>
          <w:docPart w:val="843FC99A28FA3841A818B2CFF17BF1FB"/>
        </w:placeholder>
        <w:temporary/>
        <w:showingPlcHdr/>
      </w:sdtPr>
      <w:sdtContent>
        <w:p w:rsidR="00F54B41" w:rsidRDefault="002A7462">
          <w:pPr>
            <w:pStyle w:val="Heading1"/>
          </w:pPr>
          <w:r>
            <w:t>Objective</w:t>
          </w:r>
        </w:p>
      </w:sdtContent>
    </w:sdt>
    <w:p w:rsidR="00F54B41" w:rsidRPr="00E74C5E" w:rsidRDefault="00E74C5E" w:rsidP="00E74C5E">
      <w:pPr>
        <w:pStyle w:val="p1"/>
        <w:divId w:val="2099980483"/>
        <w:rPr>
          <w:rFonts w:ascii="Times New Roman" w:hAnsi="Times New Roman"/>
          <w:color w:val="auto"/>
          <w:sz w:val="24"/>
          <w:szCs w:val="24"/>
        </w:rPr>
      </w:pPr>
      <w:r w:rsidRPr="00E74C5E">
        <w:rPr>
          <w:rFonts w:ascii="Times New Roman" w:hAnsi="Times New Roman"/>
          <w:color w:val="auto"/>
          <w:sz w:val="24"/>
          <w:szCs w:val="24"/>
        </w:rPr>
        <w:t>Experienced and polished fine dining server with a passion for delivering elevated guest experiences through attentive service, deep menu knowledge, and refined presentation. Seeking to join a distinguished establishment where professionalism, hospitality, and excellence are valued and upheld.</w:t>
      </w:r>
    </w:p>
    <w:sdt>
      <w:sdtPr>
        <w:id w:val="1728489637"/>
        <w:placeholder>
          <w:docPart w:val="77A04358516C3B49ACFFF35FE93F0533"/>
        </w:placeholder>
        <w:temporary/>
        <w:showingPlcHdr/>
      </w:sdtPr>
      <w:sdtContent>
        <w:p w:rsidR="00AD5364" w:rsidRDefault="002A7462" w:rsidP="00AD5364">
          <w:pPr>
            <w:pStyle w:val="Heading1"/>
          </w:pPr>
          <w:r>
            <w:t>Experience</w:t>
          </w:r>
        </w:p>
      </w:sdtContent>
    </w:sdt>
    <w:p w:rsidR="00AD5364" w:rsidRDefault="006A3A6C" w:rsidP="00AD5364">
      <w:pPr>
        <w:pStyle w:val="ListParagraph"/>
        <w:numPr>
          <w:ilvl w:val="0"/>
          <w:numId w:val="17"/>
        </w:numPr>
      </w:pPr>
      <w:r>
        <w:t>Server</w:t>
      </w:r>
    </w:p>
    <w:p w:rsidR="00200AEF" w:rsidRDefault="006A3A6C" w:rsidP="006A3A6C">
      <w:r>
        <w:t>Serenity Lounge</w:t>
      </w:r>
      <w:r w:rsidR="00200AEF">
        <w:t>- Jacksonville, FL</w:t>
      </w:r>
    </w:p>
    <w:p w:rsidR="006A3A6C" w:rsidRDefault="004B6640" w:rsidP="006A3A6C">
      <w:r>
        <w:t>Jan 2025 to Current</w:t>
      </w:r>
    </w:p>
    <w:p w:rsidR="006B56A0" w:rsidRPr="006B56A0" w:rsidRDefault="006B56A0" w:rsidP="006B56A0">
      <w:pPr>
        <w:pStyle w:val="ListBullet"/>
        <w:divId w:val="42482693"/>
        <w:rPr>
          <w:lang w:eastAsia="en-US"/>
        </w:rPr>
      </w:pPr>
      <w:r w:rsidRPr="006B56A0">
        <w:rPr>
          <w:lang w:eastAsia="en-US"/>
        </w:rPr>
        <w:t>Delivered attentive, upscale service in a dual-concept environment combining fine Japanese dining with a luxury hookah lounge</w:t>
      </w:r>
    </w:p>
    <w:p w:rsidR="006B56A0" w:rsidRPr="006B56A0" w:rsidRDefault="006B56A0" w:rsidP="006B56A0">
      <w:pPr>
        <w:pStyle w:val="ListBullet"/>
        <w:divId w:val="42482693"/>
        <w:rPr>
          <w:lang w:eastAsia="en-US"/>
        </w:rPr>
      </w:pPr>
      <w:r w:rsidRPr="006B56A0">
        <w:rPr>
          <w:lang w:eastAsia="en-US"/>
        </w:rPr>
        <w:t>Presented and explained premium sushi with deep menu knowledge</w:t>
      </w:r>
    </w:p>
    <w:p w:rsidR="006B56A0" w:rsidRPr="006B56A0" w:rsidRDefault="006B56A0" w:rsidP="006B56A0">
      <w:pPr>
        <w:pStyle w:val="ListBullet"/>
        <w:divId w:val="42482693"/>
        <w:rPr>
          <w:lang w:eastAsia="en-US"/>
        </w:rPr>
      </w:pPr>
      <w:r w:rsidRPr="006B56A0">
        <w:rPr>
          <w:lang w:eastAsia="en-US"/>
        </w:rPr>
        <w:t>Guided guests through sake, Japanese whiskey, and craft cocktail selections, including pairing recommendations</w:t>
      </w:r>
    </w:p>
    <w:p w:rsidR="006B56A0" w:rsidRPr="006B56A0" w:rsidRDefault="00A03913" w:rsidP="006B56A0">
      <w:pPr>
        <w:pStyle w:val="ListBullet"/>
        <w:divId w:val="42482693"/>
        <w:rPr>
          <w:lang w:eastAsia="en-US"/>
        </w:rPr>
      </w:pPr>
      <w:r w:rsidRPr="006B56A0">
        <w:rPr>
          <w:lang w:eastAsia="en-US"/>
        </w:rPr>
        <w:t>Curate</w:t>
      </w:r>
      <w:r w:rsidR="006B56A0" w:rsidRPr="006B56A0">
        <w:rPr>
          <w:lang w:eastAsia="en-US"/>
        </w:rPr>
        <w:t xml:space="preserve"> personalized hookah experiences, including flavor suggestions and proper setup and maintenance</w:t>
      </w:r>
    </w:p>
    <w:p w:rsidR="006B56A0" w:rsidRPr="006B56A0" w:rsidRDefault="006B56A0" w:rsidP="006B56A0">
      <w:pPr>
        <w:pStyle w:val="ListBullet"/>
        <w:divId w:val="42482693"/>
        <w:rPr>
          <w:lang w:eastAsia="en-US"/>
        </w:rPr>
      </w:pPr>
      <w:r w:rsidRPr="006B56A0">
        <w:rPr>
          <w:lang w:eastAsia="en-US"/>
        </w:rPr>
        <w:t>Maintained elegant table settings and followed formal service standards for multi-course dining</w:t>
      </w:r>
    </w:p>
    <w:p w:rsidR="006B56A0" w:rsidRPr="006B56A0" w:rsidRDefault="00A03913" w:rsidP="006B56A0">
      <w:pPr>
        <w:pStyle w:val="ListBullet"/>
        <w:divId w:val="42482693"/>
        <w:rPr>
          <w:lang w:eastAsia="en-US"/>
        </w:rPr>
      </w:pPr>
      <w:r w:rsidRPr="006B56A0">
        <w:rPr>
          <w:lang w:eastAsia="en-US"/>
        </w:rPr>
        <w:t>Unsold</w:t>
      </w:r>
      <w:r w:rsidR="006B56A0" w:rsidRPr="006B56A0">
        <w:rPr>
          <w:lang w:eastAsia="en-US"/>
        </w:rPr>
        <w:t xml:space="preserve"> premium menu items and exclusive experiences to enhance guest satisfaction and drive revenue</w:t>
      </w:r>
    </w:p>
    <w:p w:rsidR="006B56A0" w:rsidRPr="006B56A0" w:rsidRDefault="006B56A0" w:rsidP="006B56A0">
      <w:pPr>
        <w:pStyle w:val="ListBullet"/>
        <w:divId w:val="42482693"/>
        <w:rPr>
          <w:lang w:eastAsia="en-US"/>
        </w:rPr>
      </w:pPr>
      <w:r w:rsidRPr="006B56A0">
        <w:rPr>
          <w:lang w:eastAsia="en-US"/>
        </w:rPr>
        <w:t>Communicated guest allergies and dietary restrictions to the kitchen with precision and care</w:t>
      </w:r>
    </w:p>
    <w:p w:rsidR="004B6640" w:rsidRPr="00D92076" w:rsidRDefault="006B56A0" w:rsidP="000E62D1">
      <w:pPr>
        <w:pStyle w:val="ListBullet"/>
        <w:divId w:val="42482693"/>
        <w:rPr>
          <w:lang w:eastAsia="en-US"/>
        </w:rPr>
      </w:pPr>
      <w:r w:rsidRPr="006B56A0">
        <w:rPr>
          <w:lang w:eastAsia="en-US"/>
        </w:rPr>
        <w:t>Consistently upheld a professional demeanor and polished appearance in a high-end, fast-paced atmosphere</w:t>
      </w:r>
    </w:p>
    <w:p w:rsidR="004B6640" w:rsidRDefault="004B6640" w:rsidP="006A3A6C"/>
    <w:p w:rsidR="00704365" w:rsidRDefault="00704365" w:rsidP="00183DE2">
      <w:pPr>
        <w:pStyle w:val="ListParagraph"/>
        <w:numPr>
          <w:ilvl w:val="0"/>
          <w:numId w:val="17"/>
        </w:numPr>
      </w:pPr>
      <w:r>
        <w:lastRenderedPageBreak/>
        <w:t>Server</w:t>
      </w:r>
    </w:p>
    <w:p w:rsidR="00704365" w:rsidRDefault="00704365" w:rsidP="00F7298C">
      <w:r>
        <w:t>Norikase-Jacksonville, FL</w:t>
      </w:r>
    </w:p>
    <w:p w:rsidR="00F54B41" w:rsidRDefault="00704365">
      <w:r>
        <w:t>July 2023 to Jan 202</w:t>
      </w:r>
      <w:r w:rsidR="00C336CD">
        <w:t>5</w:t>
      </w:r>
    </w:p>
    <w:p w:rsidR="00D92076" w:rsidRPr="00D92076" w:rsidRDefault="00D92076" w:rsidP="00D92076">
      <w:pPr>
        <w:pStyle w:val="ListBullet"/>
        <w:divId w:val="732891220"/>
        <w:rPr>
          <w:lang w:eastAsia="en-US"/>
        </w:rPr>
      </w:pPr>
      <w:r w:rsidRPr="00D92076">
        <w:rPr>
          <w:lang w:eastAsia="en-US"/>
        </w:rPr>
        <w:t>Delivered refined service with deep knowledge of Japanese cuisine, including sushi and omakase.</w:t>
      </w:r>
    </w:p>
    <w:p w:rsidR="00CB7B87" w:rsidRPr="00CB7B87" w:rsidRDefault="00CB7B87" w:rsidP="00280554">
      <w:pPr>
        <w:pStyle w:val="ListBullet"/>
        <w:spacing w:line="276" w:lineRule="auto"/>
        <w:divId w:val="22484597"/>
        <w:rPr>
          <w:lang w:eastAsia="en-US"/>
        </w:rPr>
      </w:pPr>
      <w:r w:rsidRPr="00CB7B87">
        <w:rPr>
          <w:lang w:eastAsia="en-US"/>
        </w:rPr>
        <w:t>Guided guests through menu selections and sake pairings.</w:t>
      </w:r>
    </w:p>
    <w:p w:rsidR="00CB7B87" w:rsidRPr="00CB7B87" w:rsidRDefault="00CB7B87" w:rsidP="00280554">
      <w:pPr>
        <w:pStyle w:val="ListBullet"/>
        <w:spacing w:line="276" w:lineRule="auto"/>
        <w:divId w:val="774784427"/>
        <w:rPr>
          <w:lang w:eastAsia="en-US"/>
        </w:rPr>
      </w:pPr>
      <w:r w:rsidRPr="00CB7B87">
        <w:rPr>
          <w:lang w:eastAsia="en-US"/>
        </w:rPr>
        <w:t>Maintained traditional service etiquette and presentation standards.</w:t>
      </w:r>
    </w:p>
    <w:p w:rsidR="00CB7B87" w:rsidRPr="00CB7B87" w:rsidRDefault="00CB7B87" w:rsidP="00280554">
      <w:pPr>
        <w:pStyle w:val="ListBullet"/>
        <w:spacing w:line="276" w:lineRule="auto"/>
        <w:divId w:val="168175880"/>
        <w:rPr>
          <w:lang w:eastAsia="en-US"/>
        </w:rPr>
      </w:pPr>
      <w:r w:rsidRPr="00CB7B87">
        <w:rPr>
          <w:lang w:eastAsia="en-US"/>
        </w:rPr>
        <w:t>Coordinated multi-course pacing with kitchen for a seamless dining experience.</w:t>
      </w:r>
    </w:p>
    <w:p w:rsidR="00A64812" w:rsidRPr="000E4650" w:rsidRDefault="000E4650" w:rsidP="00280554">
      <w:pPr>
        <w:pStyle w:val="ListBullet"/>
        <w:spacing w:line="276" w:lineRule="auto"/>
        <w:divId w:val="1762869489"/>
        <w:rPr>
          <w:rStyle w:val="s1"/>
          <w:rFonts w:asciiTheme="minorHAnsi" w:hAnsiTheme="minorHAnsi"/>
          <w:sz w:val="20"/>
          <w:szCs w:val="20"/>
          <w:lang w:eastAsia="en-US"/>
        </w:rPr>
      </w:pPr>
      <w:r w:rsidRPr="000E4650">
        <w:rPr>
          <w:lang w:eastAsia="en-US"/>
        </w:rPr>
        <w:t>Ensured cleanliness, precision, and professionalism in every guest interaction.</w:t>
      </w:r>
    </w:p>
    <w:p w:rsidR="004723E3" w:rsidRDefault="004723E3" w:rsidP="004723E3">
      <w:pPr>
        <w:pStyle w:val="ListBullet"/>
        <w:numPr>
          <w:ilvl w:val="0"/>
          <w:numId w:val="0"/>
        </w:numPr>
        <w:ind w:left="216" w:hanging="216"/>
        <w:divId w:val="800810011"/>
        <w:rPr>
          <w:rStyle w:val="s1"/>
        </w:rPr>
      </w:pPr>
    </w:p>
    <w:p w:rsidR="0025175E" w:rsidRDefault="0025175E" w:rsidP="002E2514">
      <w:pPr>
        <w:pStyle w:val="ListBullet"/>
        <w:numPr>
          <w:ilvl w:val="0"/>
          <w:numId w:val="17"/>
        </w:numPr>
        <w:divId w:val="800810011"/>
      </w:pPr>
      <w:r>
        <w:t>Server</w:t>
      </w:r>
    </w:p>
    <w:p w:rsidR="0025175E" w:rsidRDefault="0025175E" w:rsidP="0025175E">
      <w:pPr>
        <w:pStyle w:val="ListBullet"/>
        <w:numPr>
          <w:ilvl w:val="0"/>
          <w:numId w:val="0"/>
        </w:numPr>
        <w:ind w:left="216" w:hanging="216"/>
        <w:divId w:val="800810011"/>
      </w:pPr>
      <w:r>
        <w:t>City Grille-Jacksonville, FL</w:t>
      </w:r>
    </w:p>
    <w:p w:rsidR="00A34BDF" w:rsidRDefault="00266A43" w:rsidP="00AE36ED">
      <w:pPr>
        <w:pStyle w:val="ListBullet"/>
        <w:numPr>
          <w:ilvl w:val="0"/>
          <w:numId w:val="0"/>
        </w:numPr>
        <w:ind w:left="216" w:hanging="216"/>
        <w:divId w:val="800810011"/>
      </w:pPr>
      <w:r>
        <w:t>May</w:t>
      </w:r>
      <w:r w:rsidR="0025175E">
        <w:t xml:space="preserve"> 2023 to </w:t>
      </w:r>
      <w:r>
        <w:t>December 2023</w:t>
      </w:r>
    </w:p>
    <w:p w:rsidR="003577A6" w:rsidRPr="003577A6" w:rsidRDefault="003577A6" w:rsidP="003577A6">
      <w:pPr>
        <w:pStyle w:val="ListBullet"/>
        <w:divId w:val="843519257"/>
        <w:rPr>
          <w:lang w:eastAsia="en-US"/>
        </w:rPr>
      </w:pPr>
      <w:r w:rsidRPr="003577A6">
        <w:rPr>
          <w:lang w:eastAsia="en-US"/>
        </w:rPr>
        <w:t>Deliver polished, attentive service in a refined dining environment</w:t>
      </w:r>
    </w:p>
    <w:p w:rsidR="003577A6" w:rsidRPr="003577A6" w:rsidRDefault="003577A6" w:rsidP="003577A6">
      <w:pPr>
        <w:pStyle w:val="ListBullet"/>
        <w:divId w:val="843519257"/>
        <w:rPr>
          <w:lang w:eastAsia="en-US"/>
        </w:rPr>
      </w:pPr>
      <w:r w:rsidRPr="003577A6">
        <w:rPr>
          <w:lang w:eastAsia="en-US"/>
        </w:rPr>
        <w:t>Provide guests with a memorable, personalized dining experience</w:t>
      </w:r>
    </w:p>
    <w:p w:rsidR="003577A6" w:rsidRPr="003577A6" w:rsidRDefault="003577A6" w:rsidP="003577A6">
      <w:pPr>
        <w:pStyle w:val="ListBullet"/>
        <w:divId w:val="843519257"/>
        <w:rPr>
          <w:lang w:eastAsia="en-US"/>
        </w:rPr>
      </w:pPr>
      <w:r w:rsidRPr="003577A6">
        <w:rPr>
          <w:lang w:eastAsia="en-US"/>
        </w:rPr>
        <w:t>Expertly explain seafood dishes, preparation methods, and pairings</w:t>
      </w:r>
    </w:p>
    <w:p w:rsidR="003577A6" w:rsidRPr="003577A6" w:rsidRDefault="003577A6" w:rsidP="003577A6">
      <w:pPr>
        <w:pStyle w:val="ListBullet"/>
        <w:divId w:val="843519257"/>
        <w:rPr>
          <w:lang w:eastAsia="en-US"/>
        </w:rPr>
      </w:pPr>
      <w:r w:rsidRPr="003577A6">
        <w:rPr>
          <w:lang w:eastAsia="en-US"/>
        </w:rPr>
        <w:t>Recommend wine and beverages, upselling premium menu items</w:t>
      </w:r>
    </w:p>
    <w:p w:rsidR="003577A6" w:rsidRPr="003577A6" w:rsidRDefault="003577A6" w:rsidP="003577A6">
      <w:pPr>
        <w:pStyle w:val="ListBullet"/>
        <w:divId w:val="843519257"/>
        <w:rPr>
          <w:lang w:eastAsia="en-US"/>
        </w:rPr>
      </w:pPr>
      <w:r w:rsidRPr="003577A6">
        <w:rPr>
          <w:lang w:eastAsia="en-US"/>
        </w:rPr>
        <w:t>Ensure proper table settings, timing, and multi-course service etiquette</w:t>
      </w:r>
    </w:p>
    <w:p w:rsidR="003577A6" w:rsidRPr="003577A6" w:rsidRDefault="003577A6" w:rsidP="003577A6">
      <w:pPr>
        <w:pStyle w:val="ListBullet"/>
        <w:divId w:val="843519257"/>
        <w:rPr>
          <w:lang w:eastAsia="en-US"/>
        </w:rPr>
      </w:pPr>
      <w:r w:rsidRPr="003577A6">
        <w:rPr>
          <w:lang w:eastAsia="en-US"/>
        </w:rPr>
        <w:t>Communicate guest allergies or dietary needs with precision</w:t>
      </w:r>
    </w:p>
    <w:p w:rsidR="003577A6" w:rsidRPr="003577A6" w:rsidRDefault="003577A6" w:rsidP="003577A6">
      <w:pPr>
        <w:pStyle w:val="ListBullet"/>
        <w:divId w:val="843519257"/>
        <w:rPr>
          <w:lang w:eastAsia="en-US"/>
        </w:rPr>
      </w:pPr>
      <w:r w:rsidRPr="003577A6">
        <w:rPr>
          <w:lang w:eastAsia="en-US"/>
        </w:rPr>
        <w:t>Collaborate with kitchen and support staff for seamless service</w:t>
      </w:r>
    </w:p>
    <w:p w:rsidR="002572EE" w:rsidRDefault="003577A6" w:rsidP="003577A6">
      <w:pPr>
        <w:pStyle w:val="ListBullet"/>
        <w:divId w:val="843519257"/>
        <w:rPr>
          <w:lang w:eastAsia="en-US"/>
        </w:rPr>
      </w:pPr>
      <w:r w:rsidRPr="003577A6">
        <w:rPr>
          <w:lang w:eastAsia="en-US"/>
        </w:rPr>
        <w:t>Maintain professionalism, cleanliness, and composure at all times</w:t>
      </w:r>
    </w:p>
    <w:p w:rsidR="003577A6" w:rsidRDefault="003577A6" w:rsidP="003577A6">
      <w:pPr>
        <w:pStyle w:val="ListBullet"/>
        <w:numPr>
          <w:ilvl w:val="0"/>
          <w:numId w:val="0"/>
        </w:numPr>
        <w:ind w:left="216"/>
        <w:divId w:val="843519257"/>
        <w:rPr>
          <w:lang w:eastAsia="en-US"/>
        </w:rPr>
      </w:pPr>
    </w:p>
    <w:p w:rsidR="001C7017" w:rsidRDefault="001C7017" w:rsidP="00183DE2">
      <w:pPr>
        <w:pStyle w:val="ListBullet"/>
        <w:numPr>
          <w:ilvl w:val="0"/>
          <w:numId w:val="18"/>
        </w:numPr>
        <w:divId w:val="800810011"/>
      </w:pPr>
      <w:r>
        <w:t>Server</w:t>
      </w:r>
    </w:p>
    <w:p w:rsidR="0037529B" w:rsidRDefault="0037529B" w:rsidP="0037529B">
      <w:pPr>
        <w:pStyle w:val="ListBullet"/>
        <w:numPr>
          <w:ilvl w:val="0"/>
          <w:numId w:val="0"/>
        </w:numPr>
        <w:ind w:left="216" w:hanging="216"/>
        <w:divId w:val="800810011"/>
      </w:pPr>
      <w:r>
        <w:t>Buffalo Wild Wings-Jacksonville, FL</w:t>
      </w:r>
    </w:p>
    <w:p w:rsidR="000B516F" w:rsidRDefault="001C7017" w:rsidP="0037529B">
      <w:pPr>
        <w:pStyle w:val="ListBullet"/>
        <w:numPr>
          <w:ilvl w:val="0"/>
          <w:numId w:val="0"/>
        </w:numPr>
        <w:divId w:val="800810011"/>
      </w:pPr>
      <w:r>
        <w:t xml:space="preserve">March 2023 to </w:t>
      </w:r>
      <w:r w:rsidR="00870B6A">
        <w:t>February 2024</w:t>
      </w:r>
    </w:p>
    <w:p w:rsidR="00AD4A48" w:rsidRPr="00AD4A48" w:rsidRDefault="00AD4A48" w:rsidP="00AD4A48">
      <w:pPr>
        <w:pStyle w:val="ListBullet"/>
        <w:divId w:val="732387411"/>
        <w:rPr>
          <w:lang w:eastAsia="en-US"/>
        </w:rPr>
      </w:pPr>
      <w:r w:rsidRPr="00AD4A48">
        <w:rPr>
          <w:lang w:eastAsia="en-US"/>
        </w:rPr>
        <w:t>Greet guests promptly and create an engaging, upbeat atmosphere</w:t>
      </w:r>
    </w:p>
    <w:p w:rsidR="00AD4A48" w:rsidRPr="00AD4A48" w:rsidRDefault="00AD4A48" w:rsidP="00AD4A48">
      <w:pPr>
        <w:pStyle w:val="ListBullet"/>
        <w:divId w:val="732387411"/>
        <w:rPr>
          <w:lang w:eastAsia="en-US"/>
        </w:rPr>
      </w:pPr>
      <w:r w:rsidRPr="00AD4A48">
        <w:rPr>
          <w:lang w:eastAsia="en-US"/>
        </w:rPr>
        <w:t>Take food and drink orders accurately and enter them into the POS system</w:t>
      </w:r>
    </w:p>
    <w:p w:rsidR="00AD4A48" w:rsidRPr="00AD4A48" w:rsidRDefault="00AD4A48" w:rsidP="00AD4A48">
      <w:pPr>
        <w:pStyle w:val="ListBullet"/>
        <w:divId w:val="732387411"/>
        <w:rPr>
          <w:lang w:eastAsia="en-US"/>
        </w:rPr>
      </w:pPr>
      <w:r w:rsidRPr="00AD4A48">
        <w:rPr>
          <w:lang w:eastAsia="en-US"/>
        </w:rPr>
        <w:t>Deliver orders efficiently and ensure correct presentation of dishes and drinks</w:t>
      </w:r>
    </w:p>
    <w:p w:rsidR="00AD4A48" w:rsidRPr="00AD4A48" w:rsidRDefault="00AD4A48" w:rsidP="00AD4A48">
      <w:pPr>
        <w:pStyle w:val="ListBullet"/>
        <w:divId w:val="732387411"/>
        <w:rPr>
          <w:lang w:eastAsia="en-US"/>
        </w:rPr>
      </w:pPr>
      <w:r w:rsidRPr="00AD4A48">
        <w:rPr>
          <w:lang w:eastAsia="en-US"/>
        </w:rPr>
        <w:t>Upsell menu items such as wings, drinks, and shareable</w:t>
      </w:r>
      <w:r>
        <w:rPr>
          <w:lang w:eastAsia="en-US"/>
        </w:rPr>
        <w:t>s</w:t>
      </w:r>
      <w:r w:rsidRPr="00AD4A48">
        <w:rPr>
          <w:lang w:eastAsia="en-US"/>
        </w:rPr>
        <w:t xml:space="preserve"> to maximize sales</w:t>
      </w:r>
    </w:p>
    <w:p w:rsidR="00AD4A48" w:rsidRPr="00AD4A48" w:rsidRDefault="00AD4A48" w:rsidP="00AD4A48">
      <w:pPr>
        <w:pStyle w:val="ListBullet"/>
        <w:divId w:val="732387411"/>
        <w:rPr>
          <w:lang w:eastAsia="en-US"/>
        </w:rPr>
      </w:pPr>
      <w:r w:rsidRPr="00AD4A48">
        <w:rPr>
          <w:lang w:eastAsia="en-US"/>
        </w:rPr>
        <w:t>Stay knowledgeable about the menu, sauces, beer selections, and promotions</w:t>
      </w:r>
    </w:p>
    <w:p w:rsidR="00AD4A48" w:rsidRPr="00AD4A48" w:rsidRDefault="00AD4A48" w:rsidP="00AD4A48">
      <w:pPr>
        <w:pStyle w:val="ListBullet"/>
        <w:divId w:val="732387411"/>
        <w:rPr>
          <w:lang w:eastAsia="en-US"/>
        </w:rPr>
      </w:pPr>
      <w:r w:rsidRPr="00AD4A48">
        <w:rPr>
          <w:lang w:eastAsia="en-US"/>
        </w:rPr>
        <w:t>Ensure guest satisfaction by checking in and responding to requests quickly</w:t>
      </w:r>
    </w:p>
    <w:p w:rsidR="00AD4A48" w:rsidRPr="00AD4A48" w:rsidRDefault="00AD4A48" w:rsidP="00AD4A48">
      <w:pPr>
        <w:pStyle w:val="ListBullet"/>
        <w:divId w:val="732387411"/>
        <w:rPr>
          <w:lang w:eastAsia="en-US"/>
        </w:rPr>
      </w:pPr>
      <w:r w:rsidRPr="00AD4A48">
        <w:rPr>
          <w:lang w:eastAsia="en-US"/>
        </w:rPr>
        <w:lastRenderedPageBreak/>
        <w:t>Handle payments, split checks, and process transactions accurately</w:t>
      </w:r>
    </w:p>
    <w:p w:rsidR="00AD4A48" w:rsidRPr="00AD4A48" w:rsidRDefault="00AD4A48" w:rsidP="00AD4A48">
      <w:pPr>
        <w:pStyle w:val="ListBullet"/>
        <w:divId w:val="732387411"/>
        <w:rPr>
          <w:lang w:eastAsia="en-US"/>
        </w:rPr>
      </w:pPr>
      <w:r w:rsidRPr="00AD4A48">
        <w:rPr>
          <w:lang w:eastAsia="en-US"/>
        </w:rPr>
        <w:t>Maintain cleanliness of tables and work areas throughout the shift</w:t>
      </w:r>
    </w:p>
    <w:p w:rsidR="001C7017" w:rsidRDefault="00AD4A48" w:rsidP="00AD4A48">
      <w:pPr>
        <w:pStyle w:val="ListBullet"/>
        <w:divId w:val="732387411"/>
        <w:rPr>
          <w:lang w:eastAsia="en-US"/>
        </w:rPr>
      </w:pPr>
      <w:r w:rsidRPr="00AD4A48">
        <w:rPr>
          <w:lang w:eastAsia="en-US"/>
        </w:rPr>
        <w:t>Work closely with kitchen and bar staff to ensure smooth service flow</w:t>
      </w:r>
    </w:p>
    <w:sdt>
      <w:sdtPr>
        <w:id w:val="720946933"/>
        <w:placeholder>
          <w:docPart w:val="334CAC5E2FC2544F8A4130CB41DE23E1"/>
        </w:placeholder>
        <w:temporary/>
        <w:showingPlcHdr/>
      </w:sdtPr>
      <w:sdtContent>
        <w:p w:rsidR="00F54B41" w:rsidRDefault="002A7462">
          <w:pPr>
            <w:pStyle w:val="Heading1"/>
          </w:pPr>
          <w:r>
            <w:t>Education</w:t>
          </w:r>
        </w:p>
      </w:sdtContent>
    </w:sdt>
    <w:p w:rsidR="00B614E6" w:rsidRPr="00DE658A" w:rsidRDefault="00B614E6" w:rsidP="0047381A">
      <w:pPr>
        <w:pStyle w:val="p1"/>
        <w:divId w:val="1842313687"/>
        <w:rPr>
          <w:rFonts w:asciiTheme="minorHAnsi" w:hAnsiTheme="minorHAnsi" w:cstheme="minorHAnsi"/>
          <w:color w:val="auto"/>
          <w:sz w:val="20"/>
          <w:szCs w:val="20"/>
        </w:rPr>
      </w:pPr>
      <w:r w:rsidRPr="00DE658A">
        <w:rPr>
          <w:rFonts w:asciiTheme="minorHAnsi" w:hAnsiTheme="minorHAnsi" w:cstheme="minorHAnsi"/>
          <w:color w:val="auto"/>
          <w:sz w:val="20"/>
          <w:szCs w:val="20"/>
        </w:rPr>
        <w:t>Bachelor of Science in Computer Information Technology (In Progress)</w:t>
      </w:r>
    </w:p>
    <w:p w:rsidR="00B614E6" w:rsidRPr="00B614E6" w:rsidRDefault="00B614E6" w:rsidP="0047381A">
      <w:pPr>
        <w:spacing w:before="100" w:beforeAutospacing="1" w:after="100" w:afterAutospacing="1" w:line="240" w:lineRule="auto"/>
        <w:divId w:val="1842313687"/>
        <w:rPr>
          <w:rFonts w:eastAsiaTheme="minorEastAsia" w:cstheme="minorHAnsi"/>
          <w:color w:val="auto"/>
          <w:lang w:eastAsia="en-US"/>
        </w:rPr>
      </w:pPr>
      <w:r w:rsidRPr="00B614E6">
        <w:rPr>
          <w:rFonts w:eastAsiaTheme="minorEastAsia" w:cstheme="minorHAnsi"/>
          <w:color w:val="auto"/>
          <w:lang w:eastAsia="en-US"/>
        </w:rPr>
        <w:t>Florida State College at Jacksonville — Jacksonville, FL</w:t>
      </w:r>
    </w:p>
    <w:p w:rsidR="00B614E6" w:rsidRDefault="00B614E6" w:rsidP="0047381A">
      <w:pPr>
        <w:spacing w:before="100" w:beforeAutospacing="1" w:after="100" w:afterAutospacing="1" w:line="240" w:lineRule="auto"/>
        <w:divId w:val="1842313687"/>
        <w:rPr>
          <w:rFonts w:eastAsiaTheme="minorEastAsia" w:cstheme="minorHAnsi"/>
          <w:color w:val="auto"/>
          <w:lang w:eastAsia="en-US"/>
        </w:rPr>
      </w:pPr>
      <w:r w:rsidRPr="00B614E6">
        <w:rPr>
          <w:rFonts w:eastAsiaTheme="minorEastAsia" w:cstheme="minorHAnsi"/>
          <w:color w:val="auto"/>
          <w:lang w:eastAsia="en-US"/>
        </w:rPr>
        <w:t xml:space="preserve">Expected Graduation: </w:t>
      </w:r>
      <w:r w:rsidR="0047381A">
        <w:rPr>
          <w:rFonts w:eastAsiaTheme="minorEastAsia" w:cstheme="minorHAnsi"/>
          <w:color w:val="auto"/>
          <w:lang w:eastAsia="en-US"/>
        </w:rPr>
        <w:t>May 202</w:t>
      </w:r>
      <w:r w:rsidR="00AD5364">
        <w:rPr>
          <w:rFonts w:eastAsiaTheme="minorEastAsia" w:cstheme="minorHAnsi"/>
          <w:color w:val="auto"/>
          <w:lang w:eastAsia="en-US"/>
        </w:rPr>
        <w:t>7</w:t>
      </w:r>
    </w:p>
    <w:p w:rsidR="0047381A" w:rsidRPr="00B614E6" w:rsidRDefault="0047381A" w:rsidP="0047381A">
      <w:pPr>
        <w:spacing w:before="100" w:beforeAutospacing="1" w:after="100" w:afterAutospacing="1" w:line="240" w:lineRule="auto"/>
        <w:divId w:val="1842313687"/>
        <w:rPr>
          <w:rFonts w:eastAsiaTheme="minorEastAsia" w:cstheme="minorHAnsi"/>
          <w:color w:val="auto"/>
          <w:lang w:eastAsia="en-US"/>
        </w:rPr>
      </w:pPr>
    </w:p>
    <w:p w:rsidR="00B614E6" w:rsidRPr="00B614E6" w:rsidRDefault="00B614E6" w:rsidP="0047381A">
      <w:pPr>
        <w:spacing w:before="100" w:beforeAutospacing="1" w:after="100" w:afterAutospacing="1" w:line="240" w:lineRule="auto"/>
        <w:divId w:val="1842313687"/>
        <w:rPr>
          <w:rFonts w:eastAsiaTheme="minorEastAsia" w:cstheme="minorHAnsi"/>
          <w:color w:val="auto"/>
          <w:lang w:eastAsia="en-US"/>
        </w:rPr>
      </w:pPr>
      <w:r w:rsidRPr="00B614E6">
        <w:rPr>
          <w:rFonts w:eastAsiaTheme="minorEastAsia" w:cstheme="minorHAnsi"/>
          <w:color w:val="auto"/>
          <w:lang w:eastAsia="en-US"/>
        </w:rPr>
        <w:t>Associate of Arts (A.A.)</w:t>
      </w:r>
    </w:p>
    <w:p w:rsidR="00B614E6" w:rsidRPr="00B614E6" w:rsidRDefault="00B614E6" w:rsidP="0047381A">
      <w:pPr>
        <w:spacing w:before="100" w:beforeAutospacing="1" w:after="100" w:afterAutospacing="1" w:line="240" w:lineRule="auto"/>
        <w:divId w:val="1842313687"/>
        <w:rPr>
          <w:rFonts w:eastAsiaTheme="minorEastAsia" w:cstheme="minorHAnsi"/>
          <w:color w:val="auto"/>
          <w:lang w:eastAsia="en-US"/>
        </w:rPr>
      </w:pPr>
      <w:r w:rsidRPr="00B614E6">
        <w:rPr>
          <w:rFonts w:eastAsiaTheme="minorEastAsia" w:cstheme="minorHAnsi"/>
          <w:color w:val="auto"/>
          <w:lang w:eastAsia="en-US"/>
        </w:rPr>
        <w:t>Florida State College at Jacksonville — Jacksonville, FL</w:t>
      </w:r>
    </w:p>
    <w:p w:rsidR="00B614E6" w:rsidRPr="00B614E6" w:rsidRDefault="00B614E6" w:rsidP="0047381A">
      <w:pPr>
        <w:spacing w:before="100" w:beforeAutospacing="1" w:after="100" w:afterAutospacing="1" w:line="240" w:lineRule="auto"/>
        <w:divId w:val="1842313687"/>
        <w:rPr>
          <w:rFonts w:eastAsiaTheme="minorEastAsia" w:cstheme="minorHAnsi"/>
          <w:color w:val="auto"/>
          <w:lang w:eastAsia="en-US"/>
        </w:rPr>
      </w:pPr>
      <w:r w:rsidRPr="00B614E6">
        <w:rPr>
          <w:rFonts w:eastAsiaTheme="minorEastAsia" w:cstheme="minorHAnsi"/>
          <w:color w:val="auto"/>
          <w:lang w:eastAsia="en-US"/>
        </w:rPr>
        <w:t>Graduated: 2023</w:t>
      </w:r>
    </w:p>
    <w:p w:rsidR="00B614E6" w:rsidRPr="00B614E6" w:rsidRDefault="00B614E6" w:rsidP="0047381A">
      <w:pPr>
        <w:spacing w:before="100" w:beforeAutospacing="1" w:after="100" w:afterAutospacing="1" w:line="240" w:lineRule="auto"/>
        <w:divId w:val="1842313687"/>
        <w:rPr>
          <w:rFonts w:eastAsiaTheme="minorEastAsia" w:cstheme="minorHAnsi"/>
          <w:color w:val="auto"/>
          <w:lang w:eastAsia="en-US"/>
        </w:rPr>
      </w:pPr>
      <w:r w:rsidRPr="00B614E6">
        <w:rPr>
          <w:rFonts w:eastAsiaTheme="minorEastAsia" w:cstheme="minorHAnsi"/>
          <w:color w:val="auto"/>
          <w:lang w:eastAsia="en-US"/>
        </w:rPr>
        <w:t>GPA: 3.7</w:t>
      </w:r>
    </w:p>
    <w:p w:rsidR="00F54B41" w:rsidRPr="00DE658A" w:rsidRDefault="00F54B41" w:rsidP="0047381A">
      <w:pPr>
        <w:spacing w:line="240" w:lineRule="auto"/>
        <w:rPr>
          <w:rFonts w:cstheme="minorHAnsi"/>
        </w:rPr>
      </w:pPr>
    </w:p>
    <w:p w:rsidR="00F54B41" w:rsidRDefault="00F54B41">
      <w:pPr>
        <w:pStyle w:val="Heading1"/>
      </w:pPr>
    </w:p>
    <w:p w:rsidR="00F54B41" w:rsidRDefault="00F54B41" w:rsidP="00AD5364">
      <w:pPr>
        <w:pStyle w:val="ListBullet"/>
        <w:numPr>
          <w:ilvl w:val="0"/>
          <w:numId w:val="0"/>
        </w:numPr>
      </w:pPr>
    </w:p>
    <w:sectPr w:rsidR="00F54B41" w:rsidSect="0011652A">
      <w:headerReference w:type="default" r:id="rId11"/>
      <w:footerReference w:type="default" r:id="rId12"/>
      <w:headerReference w:type="first" r:id="rId13"/>
      <w:pgSz w:w="12240" w:h="15840" w:code="1"/>
      <w:pgMar w:top="1296" w:right="1368" w:bottom="1440" w:left="1368" w:header="720" w:footer="10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6A78" w:rsidRDefault="00016A78">
      <w:r>
        <w:separator/>
      </w:r>
    </w:p>
  </w:endnote>
  <w:endnote w:type="continuationSeparator" w:id="1">
    <w:p w:rsidR="00016A78" w:rsidRDefault="00016A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4B41" w:rsidRDefault="003A7A6E">
    <w:pPr>
      <w:pStyle w:val="Footer"/>
    </w:pPr>
    <w:r>
      <w:fldChar w:fldCharType="begin"/>
    </w:r>
    <w:r w:rsidR="002A7462">
      <w:instrText xml:space="preserve"> PAGE   \* MERGEFORMAT </w:instrText>
    </w:r>
    <w:r>
      <w:fldChar w:fldCharType="separate"/>
    </w:r>
    <w:r w:rsidR="009426C1">
      <w:rPr>
        <w:noProof/>
      </w:rPr>
      <w:t>3</w:t>
    </w:r>
    <w:r>
      <w:rPr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6A78" w:rsidRDefault="00016A78">
      <w:r>
        <w:separator/>
      </w:r>
    </w:p>
  </w:footnote>
  <w:footnote w:type="continuationSeparator" w:id="1">
    <w:p w:rsidR="00016A78" w:rsidRDefault="00016A7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4B41" w:rsidRDefault="003A7A6E">
    <w:r>
      <w:rPr>
        <w:noProof/>
        <w:lang w:eastAsia="en-US"/>
      </w:rPr>
      <w:pict>
        <v:shape id="Frame 1" o:spid="_x0000_s1026" style="position:absolute;margin-left:0;margin-top:0;width:394.8pt;height:567.4pt;z-index:-251651072;visibility:visible;mso-width-percent:941;mso-height-percent:954;mso-position-horizontal:center;mso-position-horizontal-relative:page;mso-position-vertical:center;mso-position-vertical-relative:page;mso-width-percent:941;mso-height-percent:954;v-text-anchor:middle" coordsize="5013960,72059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" adj="0,,0" path="m,l5013960,r,7205980l,7205980,,xm130564,130564r,6944852l4883396,7075416r,-6944852l130564,130564xe" fillcolor="#e3ab47" stroked="f" strokeweight="1pt">
          <v:stroke joinstyle="miter"/>
          <v:formulas/>
          <v:path arrowok="t" o:connecttype="custom" o:connectlocs="0,0;5013960,0;5013960,7205980;0,7205980;0,0;130564,130564;130564,7075416;4883396,7075416;4883396,130564;130564,130564" o:connectangles="0,0,0,0,0,0,0,0,0,0"/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4B41" w:rsidRDefault="003A7A6E">
    <w:r>
      <w:rPr>
        <w:noProof/>
        <w:lang w:eastAsia="en-US"/>
      </w:rPr>
      <w:pict>
        <v:group id="Group 4" o:spid="_x0000_s1029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">
          <v:shape id="Frame 5" o:spid="_x0000_s1027" style="position:absolute;left:1333;width:73152;height:96012;visibility:visible;v-text-anchor:middle" coordsize="7315200,9601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" adj="0,,0" path="m,l7315200,r,9601200l,9601200,,xm190488,190488r,9220224l7124712,9410712r,-9220224l190488,190488xe" fillcolor="#e3ab47 [3204]" stroked="f" strokeweight="1pt">
            <v:stroke joinstyle="miter"/>
            <v:formulas/>
            <v:path arrowok="t" o:connecttype="custom" o:connectlocs="0,0;7315200,0;7315200,9601200;0,9601200;0,0;190488,190488;190488,9410712;7124712,9410712;7124712,190488;190488,190488" o:connectangles="0,0,0,0,0,0,0,0,0,0"/>
          </v:shape>
          <v:shape id="Freeform 8" o:spid="_x0000_s1028" style="position:absolute;left:2286;top:4286;width:3581;height:8020;visibility:visible" coordsize="240,528" o:spt="100" adj="-11796480,,5400" path="m2,l169,r71,246l169,480r-110,l59,528,,480r2,l2,xe" fillcolor="black [3213]" stroked="f" strokeweight="0">
            <v:stroke joinstyle="round"/>
            <v:formulas/>
            <v:path arrowok="t" o:connecttype="custom" o:connectlocs="2985,0;252190,0;358140,373661;252190,729095;88043,729095;88043,802005;0,729095;2985,729095;2985,0" o:connectangles="0,0,0,0,0,0,0,0,0" textboxrect="0,0,240,528"/>
            <v:textbox>
              <w:txbxContent>
                <w:p w:rsidR="00F54B41" w:rsidRDefault="00F54B41">
                  <w:pPr>
                    <w:jc w:val="center"/>
                  </w:pPr>
                </w:p>
              </w:txbxContent>
            </v:textbox>
          </v:shape>
          <w10:wrap anchorx="page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>
    <w:nsid w:val="FFFFFF89"/>
    <w:multiLevelType w:val="singleLevel"/>
    <w:tmpl w:val="0D90C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073A06"/>
    <w:multiLevelType w:val="hybridMultilevel"/>
    <w:tmpl w:val="7B1E9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820603E"/>
    <w:multiLevelType w:val="hybridMultilevel"/>
    <w:tmpl w:val="FF8896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79B1D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9B1037"/>
    <w:multiLevelType w:val="hybridMultilevel"/>
    <w:tmpl w:val="A3E06D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4C25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8C00A3"/>
    <w:multiLevelType w:val="hybridMultilevel"/>
    <w:tmpl w:val="162CED3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F316C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C2753D"/>
    <w:multiLevelType w:val="hybridMultilevel"/>
    <w:tmpl w:val="108401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1D2A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9963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CD76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071C32"/>
    <w:multiLevelType w:val="hybridMultilevel"/>
    <w:tmpl w:val="14B825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8B16C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DFE5A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2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4"/>
  </w:num>
  <w:num w:numId="14">
    <w:abstractNumId w:val="10"/>
  </w:num>
  <w:num w:numId="15">
    <w:abstractNumId w:val="16"/>
  </w:num>
  <w:num w:numId="16">
    <w:abstractNumId w:val="11"/>
  </w:num>
  <w:num w:numId="17">
    <w:abstractNumId w:val="23"/>
  </w:num>
  <w:num w:numId="18">
    <w:abstractNumId w:val="19"/>
  </w:num>
  <w:num w:numId="19">
    <w:abstractNumId w:val="14"/>
  </w:num>
  <w:num w:numId="20">
    <w:abstractNumId w:val="15"/>
  </w:num>
  <w:num w:numId="21">
    <w:abstractNumId w:val="25"/>
  </w:num>
  <w:num w:numId="22">
    <w:abstractNumId w:val="17"/>
  </w:num>
  <w:num w:numId="23">
    <w:abstractNumId w:val="13"/>
  </w:num>
  <w:num w:numId="24">
    <w:abstractNumId w:val="26"/>
  </w:num>
  <w:num w:numId="25">
    <w:abstractNumId w:val="22"/>
  </w:num>
  <w:num w:numId="26">
    <w:abstractNumId w:val="21"/>
  </w:num>
  <w:num w:numId="27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2"/>
  <w:attachedTemplate r:id="rId1"/>
  <w:defaultTabStop w:val="0"/>
  <w:characterSpacingControl w:val="doNotCompress"/>
  <w:hdrShapeDefaults>
    <o:shapedefaults v:ext="edit" spidmax="819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8C5A94"/>
    <w:rsid w:val="00016A78"/>
    <w:rsid w:val="00030778"/>
    <w:rsid w:val="0006194E"/>
    <w:rsid w:val="000B516F"/>
    <w:rsid w:val="000E4650"/>
    <w:rsid w:val="000E62D1"/>
    <w:rsid w:val="0011652A"/>
    <w:rsid w:val="00165E73"/>
    <w:rsid w:val="00183DE2"/>
    <w:rsid w:val="001C7017"/>
    <w:rsid w:val="001E79D5"/>
    <w:rsid w:val="00200AEF"/>
    <w:rsid w:val="0025175E"/>
    <w:rsid w:val="002572EE"/>
    <w:rsid w:val="00266A43"/>
    <w:rsid w:val="00280554"/>
    <w:rsid w:val="002A7462"/>
    <w:rsid w:val="002C5852"/>
    <w:rsid w:val="002E2514"/>
    <w:rsid w:val="003577A6"/>
    <w:rsid w:val="0036298D"/>
    <w:rsid w:val="0037529B"/>
    <w:rsid w:val="00385B0A"/>
    <w:rsid w:val="003A7A6E"/>
    <w:rsid w:val="003F323E"/>
    <w:rsid w:val="0042353B"/>
    <w:rsid w:val="004723E3"/>
    <w:rsid w:val="0047381A"/>
    <w:rsid w:val="00480E1A"/>
    <w:rsid w:val="004B6640"/>
    <w:rsid w:val="004D2CDA"/>
    <w:rsid w:val="0056101A"/>
    <w:rsid w:val="005F2D86"/>
    <w:rsid w:val="00611A5D"/>
    <w:rsid w:val="00611AF2"/>
    <w:rsid w:val="0064778C"/>
    <w:rsid w:val="006A3A6C"/>
    <w:rsid w:val="006B56A0"/>
    <w:rsid w:val="00704365"/>
    <w:rsid w:val="00732F54"/>
    <w:rsid w:val="00742371"/>
    <w:rsid w:val="007800AD"/>
    <w:rsid w:val="007C7EC2"/>
    <w:rsid w:val="00814DCE"/>
    <w:rsid w:val="00870B6A"/>
    <w:rsid w:val="00895E6C"/>
    <w:rsid w:val="008B1B04"/>
    <w:rsid w:val="008B2D77"/>
    <w:rsid w:val="008C5A94"/>
    <w:rsid w:val="00926223"/>
    <w:rsid w:val="009426C1"/>
    <w:rsid w:val="00963611"/>
    <w:rsid w:val="0096503D"/>
    <w:rsid w:val="00A03913"/>
    <w:rsid w:val="00A34BDF"/>
    <w:rsid w:val="00A64812"/>
    <w:rsid w:val="00AD4A48"/>
    <w:rsid w:val="00AD5364"/>
    <w:rsid w:val="00AE36ED"/>
    <w:rsid w:val="00B077D8"/>
    <w:rsid w:val="00B614E6"/>
    <w:rsid w:val="00B72CC7"/>
    <w:rsid w:val="00B73AFA"/>
    <w:rsid w:val="00C336CD"/>
    <w:rsid w:val="00C521E6"/>
    <w:rsid w:val="00C94CEF"/>
    <w:rsid w:val="00CB2F57"/>
    <w:rsid w:val="00CB7B87"/>
    <w:rsid w:val="00D92076"/>
    <w:rsid w:val="00DA04EB"/>
    <w:rsid w:val="00DE658A"/>
    <w:rsid w:val="00E00026"/>
    <w:rsid w:val="00E077FE"/>
    <w:rsid w:val="00E74C5E"/>
    <w:rsid w:val="00E8074D"/>
    <w:rsid w:val="00F54B41"/>
    <w:rsid w:val="00F7298C"/>
    <w:rsid w:val="00F86BD3"/>
    <w:rsid w:val="00F873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List Bullet" w:qFormat="1"/>
    <w:lsdException w:name="List Number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uiPriority="1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611"/>
  </w:style>
  <w:style w:type="paragraph" w:styleId="Heading1">
    <w:name w:val="heading 1"/>
    <w:basedOn w:val="Normal"/>
    <w:next w:val="Normal"/>
    <w:link w:val="Heading1Char"/>
    <w:uiPriority w:val="9"/>
    <w:qFormat/>
    <w:rsid w:val="00963611"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6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6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61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61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61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61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61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611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rsid w:val="00963611"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963611"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963611"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rsid w:val="00963611"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sid w:val="00963611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11"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611"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611"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611"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611"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611"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963611"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sid w:val="00963611"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rsid w:val="00963611"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963611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63611"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sid w:val="00963611"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963611"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63611"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963611"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63611"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963611"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963611"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sid w:val="00963611"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3611"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rsid w:val="00963611"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3611"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rsid w:val="00963611"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963611"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rsid w:val="00963611"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963611"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611"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rsid w:val="00963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611"/>
  </w:style>
  <w:style w:type="paragraph" w:styleId="ListNumber">
    <w:name w:val="List Number"/>
    <w:basedOn w:val="Normal"/>
    <w:uiPriority w:val="10"/>
    <w:qFormat/>
    <w:rsid w:val="00963611"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63611"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63611"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963611"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63611"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63611"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963611"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63611"/>
    <w:rPr>
      <w:color w:val="0E0B05" w:themeColor="text2"/>
    </w:rPr>
  </w:style>
  <w:style w:type="paragraph" w:customStyle="1" w:styleId="p1">
    <w:name w:val="p1"/>
    <w:basedOn w:val="Normal"/>
    <w:rsid w:val="00A64812"/>
    <w:pPr>
      <w:spacing w:after="0" w:line="240" w:lineRule="auto"/>
    </w:pPr>
    <w:rPr>
      <w:rFonts w:ascii="Helvetica" w:eastAsiaTheme="minorEastAsia" w:hAnsi="Helvetica" w:cs="Times New Roman"/>
      <w:color w:val="000000"/>
      <w:sz w:val="14"/>
      <w:szCs w:val="14"/>
      <w:lang w:eastAsia="en-US"/>
    </w:rPr>
  </w:style>
  <w:style w:type="character" w:customStyle="1" w:styleId="s1">
    <w:name w:val="s1"/>
    <w:basedOn w:val="DefaultParagraphFont"/>
    <w:rsid w:val="00A64812"/>
    <w:rPr>
      <w:rFonts w:ascii="Helvetica" w:hAnsi="Helvetica" w:hint="default"/>
      <w:b w:val="0"/>
      <w:bCs w:val="0"/>
      <w:i w:val="0"/>
      <w:iCs w:val="0"/>
      <w:sz w:val="14"/>
      <w:szCs w:val="14"/>
    </w:rPr>
  </w:style>
  <w:style w:type="paragraph" w:customStyle="1" w:styleId="p2">
    <w:name w:val="p2"/>
    <w:basedOn w:val="Normal"/>
    <w:rsid w:val="000B516F"/>
    <w:pPr>
      <w:spacing w:after="0" w:line="240" w:lineRule="auto"/>
    </w:pPr>
    <w:rPr>
      <w:rFonts w:ascii="Helvetica" w:eastAsiaTheme="minorEastAsia" w:hAnsi="Helvetica" w:cs="Times New Roman"/>
      <w:color w:val="666666"/>
      <w:sz w:val="14"/>
      <w:szCs w:val="14"/>
      <w:lang w:eastAsia="en-US"/>
    </w:rPr>
  </w:style>
  <w:style w:type="character" w:customStyle="1" w:styleId="s2">
    <w:name w:val="s2"/>
    <w:basedOn w:val="DefaultParagraphFont"/>
    <w:rsid w:val="000B516F"/>
    <w:rPr>
      <w:rFonts w:ascii="Helvetica" w:hAnsi="Helvetica" w:hint="default"/>
      <w:b w:val="0"/>
      <w:bCs w:val="0"/>
      <w:i w:val="0"/>
      <w:iCs w:val="0"/>
      <w:sz w:val="14"/>
      <w:szCs w:val="14"/>
    </w:rPr>
  </w:style>
  <w:style w:type="character" w:customStyle="1" w:styleId="s3">
    <w:name w:val="s3"/>
    <w:basedOn w:val="DefaultParagraphFont"/>
    <w:rsid w:val="000B516F"/>
    <w:rPr>
      <w:rFonts w:ascii="Helvetica" w:hAnsi="Helvetica" w:hint="default"/>
      <w:b w:val="0"/>
      <w:bCs w:val="0"/>
      <w:i w:val="0"/>
      <w:iCs w:val="0"/>
      <w:color w:val="000000"/>
      <w:sz w:val="14"/>
      <w:szCs w:val="14"/>
    </w:rPr>
  </w:style>
  <w:style w:type="character" w:styleId="Hyperlink">
    <w:name w:val="Hyperlink"/>
    <w:basedOn w:val="DefaultParagraphFont"/>
    <w:uiPriority w:val="99"/>
    <w:unhideWhenUsed/>
    <w:rsid w:val="008B2D77"/>
    <w:rPr>
      <w:color w:val="53C3C7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B2D7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6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5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yra.sipson22@gmail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myra-mohamed-a6ba29247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%7bFB63F5C5-54B1-4C4E-A8E6-D566491353A4%7dtf1639211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43FC99A28FA3841A818B2CFF17BF1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30D04B-996A-234A-8C43-95EFDE44E54E}"/>
      </w:docPartPr>
      <w:docPartBody>
        <w:p w:rsidR="003670DB" w:rsidRDefault="003670DB">
          <w:pPr>
            <w:pStyle w:val="843FC99A28FA3841A818B2CFF17BF1FB"/>
          </w:pPr>
          <w:r>
            <w:t>Objective</w:t>
          </w:r>
        </w:p>
      </w:docPartBody>
    </w:docPart>
    <w:docPart>
      <w:docPartPr>
        <w:name w:val="77A04358516C3B49ACFFF35FE93F0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D700D-6831-BA42-8579-C7301931BCF8}"/>
      </w:docPartPr>
      <w:docPartBody>
        <w:p w:rsidR="003670DB" w:rsidRDefault="003670DB">
          <w:pPr>
            <w:pStyle w:val="77A04358516C3B49ACFFF35FE93F0533"/>
          </w:pPr>
          <w:r>
            <w:t>Experience</w:t>
          </w:r>
        </w:p>
      </w:docPartBody>
    </w:docPart>
    <w:docPart>
      <w:docPartPr>
        <w:name w:val="334CAC5E2FC2544F8A4130CB41DE2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4E709F-C0B9-6B42-95F1-A9E466185781}"/>
      </w:docPartPr>
      <w:docPartBody>
        <w:p w:rsidR="003670DB" w:rsidRDefault="003670DB">
          <w:pPr>
            <w:pStyle w:val="334CAC5E2FC2544F8A4130CB41DE23E1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F81BD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9246DC"/>
    <w:rsid w:val="000502A0"/>
    <w:rsid w:val="00101FF9"/>
    <w:rsid w:val="00314F57"/>
    <w:rsid w:val="003670DB"/>
    <w:rsid w:val="0042353B"/>
    <w:rsid w:val="0056101A"/>
    <w:rsid w:val="00742371"/>
    <w:rsid w:val="007C7EC2"/>
    <w:rsid w:val="009246DC"/>
    <w:rsid w:val="00DA04EB"/>
    <w:rsid w:val="00F90E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E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43FC99A28FA3841A818B2CFF17BF1FB">
    <w:name w:val="843FC99A28FA3841A818B2CFF17BF1FB"/>
    <w:rsid w:val="00F90EB0"/>
  </w:style>
  <w:style w:type="paragraph" w:customStyle="1" w:styleId="77A04358516C3B49ACFFF35FE93F0533">
    <w:name w:val="77A04358516C3B49ACFFF35FE93F0533"/>
    <w:rsid w:val="00F90EB0"/>
  </w:style>
  <w:style w:type="paragraph" w:styleId="ListBullet">
    <w:name w:val="List Bullet"/>
    <w:basedOn w:val="Normal"/>
    <w:uiPriority w:val="9"/>
    <w:qFormat/>
    <w:rsid w:val="00F90EB0"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kern w:val="0"/>
      <w:sz w:val="20"/>
      <w:szCs w:val="20"/>
      <w:lang w:eastAsia="ja-JP"/>
    </w:rPr>
  </w:style>
  <w:style w:type="paragraph" w:customStyle="1" w:styleId="334CAC5E2FC2544F8A4130CB41DE23E1">
    <w:name w:val="334CAC5E2FC2544F8A4130CB41DE23E1"/>
    <w:rsid w:val="00F90EB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542CC-39AB-4D27-8950-7A77C4F72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{FB63F5C5-54B1-4C4E-A8E6-D566491353A4}tf16392110</Template>
  <TotalTime>51</TotalTime>
  <Pages>3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amyra mohamed</dc:creator>
  <cp:lastModifiedBy>Windows User</cp:lastModifiedBy>
  <cp:revision>5</cp:revision>
  <dcterms:created xsi:type="dcterms:W3CDTF">2025-04-14T22:41:00Z</dcterms:created>
  <dcterms:modified xsi:type="dcterms:W3CDTF">2025-04-14T23:35:00Z</dcterms:modified>
</cp:coreProperties>
</file>